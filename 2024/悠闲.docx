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9062B">
      <w:pPr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很喜欢走在城市的街巷，带着耳机，听着喜欢的歌，有时耳机也不带就单聆听着周围的喧嚣，用眼睛抚摸过城市的每一寸肌理。行走的时候可以自由地控制我的速度，想走就走、想停就停，不必如马路上的车辆遭受后车的催促，这种自由悠闲的乐趣让人身心放松，俗虑暂消，因此深得我心。</w:t>
      </w:r>
    </w:p>
    <w:p w14:paraId="0DF27A55">
      <w:pPr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今晚在外面吃完饭，忽然兴起，想着走路回学校。于是戴上耳机，慢慢地开始向学校走去。步行时能看见、听见许多风景：风吹过行道树的哗哗声、绿化带里如藻荇般在灯光下摇动的青草、红的黄的绿的攒在一起的栾树叶子，以及伸出手就能摸到的坚硬粗糙的梧桐树干。我慢慢地走着，不想那些烦心事，认真地感受风吹过身体的感觉，看树上枝叶的摇摆，渐渐地感受到一种轻盈的自由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5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0MDBhMmQ3Y2QyZTYwYTBiYzg0NjM1Zjk5OWZkNzIifQ=="/>
  </w:docVars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B604E23"/>
    <w:rsid w:val="2D1F32F4"/>
    <w:rsid w:val="323B4D81"/>
    <w:rsid w:val="32433A2D"/>
    <w:rsid w:val="34B70380"/>
    <w:rsid w:val="35AE7B20"/>
    <w:rsid w:val="3AE174A3"/>
    <w:rsid w:val="3C237ED3"/>
    <w:rsid w:val="43446334"/>
    <w:rsid w:val="44A84E71"/>
    <w:rsid w:val="477DCE1E"/>
    <w:rsid w:val="573E1E21"/>
    <w:rsid w:val="58BF0B2C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3E52C2F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峻茂</cp:lastModifiedBy>
  <dcterms:modified xsi:type="dcterms:W3CDTF">2024-09-28T17:00:34Z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FFC04EDBA6314C76A4E85C6CFB4837A8_13</vt:lpwstr>
  </property>
</Properties>
</file>