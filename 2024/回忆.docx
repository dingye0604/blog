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BCCC2">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2020年的暑假，抱怨莆田一中的暑期夏令营和疫情极大地压缩了假期时间的他完全不会想到，下次他再出省竟已是三年之后，而他上一年刚刚游历的秦淮河畔、紫金山下竟会承载了他未来至少4年的人生。</w:t>
      </w:r>
    </w:p>
    <w:p w14:paraId="17D4E152">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初入高中的他，对一切都感到如此新奇。得益于毕</w:t>
      </w:r>
      <w:bookmarkStart w:id="0" w:name="_GoBack"/>
      <w:bookmarkEnd w:id="0"/>
      <w:r>
        <w:rPr>
          <w:rFonts w:hint="eastAsia" w:ascii="宋体" w:hAnsi="宋体" w:eastAsia="宋体" w:cs="宋体"/>
          <w:sz w:val="24"/>
          <w:szCs w:val="24"/>
          <w:lang w:val="en-US" w:eastAsia="zh-CN"/>
        </w:rPr>
        <w:t>业于擢英中学，一层楼中竟有半数人是自己认识的，或是故友、或是初中时就有所耳闻的人物。因此，他对这高中生活倒是相当的适应，就连食堂都能欣然接受。那时的他还不知道，那个在他心里和连擢英食堂都不如的食堂会成为他未来的记忆的锚点，成为他无数次午夜梦回、难以忘怀的地方。</w:t>
      </w:r>
    </w:p>
    <w:p w14:paraId="094AAD3B">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记得他初三时读了本书，《中国哲学简史》。书里其他的他已记不太清了，但书中对魏晋风流的描述却给了那时青涩的他巨大的冲击。原来所谓“风流”者也，不必是谈情说爱、不必是色授魂予，也可以只是对美好、对异性的发自内心的欣赏和向往。抱着这样的认识，他才能自然地和女生做起了朋友，而不觉得害羞、扭捏、不自在。幸而如此，他才在高中交了不少的异性朋友，甚至还一度跌进了爱情的河流。这是后话，且不去谈。</w:t>
      </w:r>
    </w:p>
    <w:p w14:paraId="68A954E1">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入高中，他很谦逊，他深知一中的卧虎藏龙，但又意气风发，因为他也深信自己是那龙虎之一。第一次月考，考得很不错，年段28（似乎是这个名次吧，三年前的事情了，他记不清了，我也记不清了）。他更自信了，渐渐地不再压抑自己的锋芒，在一切他擅长的领域里展示自己的能力。在语文课上高谈阔论、迫不及待地和同学分享自己从物竞中学会的一些方法、在英语课上不听英语课（他确实不太喜欢听这门课，但他似乎也并未因高考英语没上140而后悔）。也许就是在这些时候，他开始吸引了她的注意？也许吧。他到现在恐怕也说不清楚他俩是何时产生了那种美好的、珍贵的情愫了。</w:t>
      </w:r>
    </w:p>
    <w:p w14:paraId="4143A568">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和他的同学们都很喜欢他们年轻帅气的班主任，也是他们的数学老师。也许她的教学经验不是那么丰富、她打卡也不是那么积极（三年后，上早八的他常常想起自己那迟到的班主任，并终于理解了班主任上班迟到的原因），但是她是那么地关心她的学生，是那么真诚地和学生们交心、相处。没有一个学生不喜欢她的，每一个学生不感谢她的。他和她的关系也特别好——他和老师关系一向不错——他管她叫琼哥，他并没有当她做老师，倒像是当做一个好友，也确实是一个好友。</w:t>
      </w:r>
    </w:p>
    <w:p w14:paraId="264B9168">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渐渐的发现，他的前座是个很可爱的女孩子。不单是长相，直率的性格、对待学习的认真而不死板的态度，都让他有点喜欢上她了。只是那时的他尚不知这样的情感是爱情的预备，他只道是友情的预备。他想，得和她交上朋友。</w:t>
      </w:r>
    </w:p>
    <w:p w14:paraId="361FC891">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一的他比其他同学比起来，课业更繁重些，除了课内的学习，他还有物理竞赛的学习，为此他每周六早上的自习从来都是在竞赛教室上竞赛课，每周日下午也要到学校学习竞赛。没周六的上午最后一节课一般是班级里拿来看新闻、综艺等的放松时间。倘竞赛课结束得早，他便会溜回来。他总说自己是为了回来耍，可他自己知道，很多时候其实是想回来和她待在一起。当然也有时候是为了放学后能及时地和好哥们一起去球场打球。</w:t>
      </w:r>
    </w:p>
    <w:p w14:paraId="06C14898">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中的第一个学期并不是一帆风顺的，成绩也不免起起伏伏。月考的出色发挥后，是期中期末考两次考试的退步。但好在他心理强大，常宽慰自己反正当初入校时在年段的排名也就100名左右，不比这个差就都是进步。他的确从未比100名差过。</w:t>
      </w:r>
    </w:p>
    <w:p w14:paraId="1CE47CD7">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就这样，高一的上学期在成绩的起起伏伏、竞赛的艰难攻坚、和初中老朋友的玩耍之中渐渐过去了。高一的寒假到来了。</w:t>
      </w:r>
    </w:p>
    <w:p w14:paraId="245F76CF">
      <w:pPr>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寒假总是充满了各种喜事、宴席，一向惫懒的他自然不会错过这些宴席而去让学习占据了宝贵的假期。也是在这个寒假，他和她分在同一个学习小组。借着检查作业、抄作业的机会，他俩渐渐地聊了起来。那会儿他还没意识到，其实她对他是有着好感的。他傻傻地以为那些屏幕另一端频繁的分享、问候都只是普通的朋友。</w:t>
      </w:r>
    </w:p>
    <w:p w14:paraId="54326CB4">
      <w:pPr>
        <w:ind w:firstLine="420" w:firstLineChars="0"/>
        <w:jc w:val="left"/>
        <w:rPr>
          <w:rFonts w:hint="default" w:ascii="宋体" w:hAnsi="宋体" w:eastAsia="宋体" w:cs="宋体"/>
          <w:sz w:val="28"/>
          <w:szCs w:val="28"/>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doNotDisplayPageBoundaries w:val="1"/>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0MDBhMmQ3Y2QyZTYwYTBiYzg0NjM1Zjk5OWZkNzIifQ=="/>
  </w:docVars>
  <w:rsids>
    <w:rsidRoot w:val="1AA24D9F"/>
    <w:rsid w:val="07011CC2"/>
    <w:rsid w:val="0757010D"/>
    <w:rsid w:val="07644792"/>
    <w:rsid w:val="09284798"/>
    <w:rsid w:val="0BB7550F"/>
    <w:rsid w:val="0F2B6FD9"/>
    <w:rsid w:val="183C240D"/>
    <w:rsid w:val="1A584A8C"/>
    <w:rsid w:val="1AA24D9F"/>
    <w:rsid w:val="28DA2E89"/>
    <w:rsid w:val="2A4254F9"/>
    <w:rsid w:val="2D1F32F4"/>
    <w:rsid w:val="323B4D81"/>
    <w:rsid w:val="34B70380"/>
    <w:rsid w:val="39646702"/>
    <w:rsid w:val="3AE174A3"/>
    <w:rsid w:val="43446334"/>
    <w:rsid w:val="44A84E71"/>
    <w:rsid w:val="477DCE1E"/>
    <w:rsid w:val="573E1E21"/>
    <w:rsid w:val="5B487E91"/>
    <w:rsid w:val="5BF94B0F"/>
    <w:rsid w:val="5CF9550F"/>
    <w:rsid w:val="5EFEBDE8"/>
    <w:rsid w:val="68CA2609"/>
    <w:rsid w:val="68CC1AED"/>
    <w:rsid w:val="69BB0F42"/>
    <w:rsid w:val="6A637494"/>
    <w:rsid w:val="6BCF62E6"/>
    <w:rsid w:val="6CB71DEE"/>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autoRedefine/>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1499</Words>
  <Characters>1509</Characters>
  <Lines>0</Lines>
  <Paragraphs>0</Paragraphs>
  <TotalTime>107</TotalTime>
  <ScaleCrop>false</ScaleCrop>
  <LinksUpToDate>false</LinksUpToDate>
  <CharactersWithSpaces>1509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23231</dc:creator>
  <cp:lastModifiedBy>陈顶立</cp:lastModifiedBy>
  <dcterms:modified xsi:type="dcterms:W3CDTF">2025-06-01T13:00:30Z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B2F1DD3D906B4F3E8634B3A75B406A44_13</vt:lpwstr>
  </property>
  <property fmtid="{D5CDD505-2E9C-101B-9397-08002B2CF9AE}" pid="6" name="KSOTemplateDocerSaveRecord">
    <vt:lpwstr>eyJoZGlkIjoiZjkxY2RhMjI5MzM0MzllZTZiZmQwMzg5YjMzNzk3ZmEiLCJ1c2VySWQiOiIxNTM2MDM1ODU0In0=</vt:lpwstr>
  </property>
</Properties>
</file>